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D00D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59182E65" wp14:editId="383B8D33">
                <wp:simplePos x="0" y="0"/>
                <wp:positionH relativeFrom="page">
                  <wp:align>left</wp:align>
                </wp:positionH>
                <wp:positionV relativeFrom="paragraph">
                  <wp:posOffset>-189230</wp:posOffset>
                </wp:positionV>
                <wp:extent cx="2816225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75001729" id="Rectangle 1" o:spid="_x0000_s1026" alt="&quot;&quot;" style="position:absolute;margin-left:0;margin-top:-14.9pt;width:221.75pt;height:11in;z-index:-251657210;visibility:visible;mso-wrap-style:square;mso-width-percent:0;mso-height-percent:100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538"/>
        <w:gridCol w:w="2880"/>
        <w:gridCol w:w="3690"/>
      </w:tblGrid>
      <w:tr w:rsidR="00CF2BE7" w:rsidRPr="00020BEB" w14:paraId="6D7CE9AE" w14:textId="77777777" w:rsidTr="004C6968">
        <w:trPr>
          <w:trHeight w:val="3960"/>
        </w:trPr>
        <w:tc>
          <w:tcPr>
            <w:tcW w:w="3692" w:type="dxa"/>
            <w:vMerge w:val="restart"/>
          </w:tcPr>
          <w:p w14:paraId="6AC65AE9" w14:textId="77777777" w:rsidR="00CF2BE7" w:rsidRDefault="006C5F9F" w:rsidP="006C5F9F">
            <w:pPr>
              <w:pStyle w:val="Heading1"/>
            </w:pPr>
            <w:r w:rsidRPr="006C5F9F">
              <w:t>Objective</w:t>
            </w:r>
          </w:p>
          <w:p w14:paraId="569A94D4" w14:textId="77777777" w:rsidR="00CF2BE7" w:rsidRDefault="00CF2BE7" w:rsidP="003F1D3E"/>
          <w:p w14:paraId="034C7059" w14:textId="4CF8E45F" w:rsidR="00CF2BE7" w:rsidRPr="00EF0E02" w:rsidRDefault="004C6968" w:rsidP="006C5F9F">
            <w:r w:rsidRPr="004C6968">
              <w:t>I'm an Android developer with expertise in Java, passionate about turning ideas into seamless applications. I thrive on solving complex problems and creating clean, efficient, and user-friendly mobile solutions. My journey in development is driven by a constant desire to learn and implement cutting-edge technologies</w:t>
            </w:r>
            <w:r w:rsidRPr="006C5F9F">
              <w:t>.</w:t>
            </w:r>
          </w:p>
        </w:tc>
        <w:tc>
          <w:tcPr>
            <w:tcW w:w="538" w:type="dxa"/>
            <w:vMerge w:val="restart"/>
          </w:tcPr>
          <w:p w14:paraId="267EA5F4" w14:textId="58A2946F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0" w:type="dxa"/>
            <w:gridSpan w:val="2"/>
          </w:tcPr>
          <w:p w14:paraId="63B14E25" w14:textId="626B97B5" w:rsidR="34C479AF" w:rsidRDefault="004C6968" w:rsidP="1461E2F6">
            <w:pPr>
              <w:pStyle w:val="Title"/>
            </w:pPr>
            <w:r>
              <w:t>RUSHIKESH PAWAR</w:t>
            </w:r>
          </w:p>
          <w:p w14:paraId="121B0C72" w14:textId="77777777" w:rsidR="0066607F" w:rsidRPr="0066607F" w:rsidRDefault="0066607F" w:rsidP="0066607F"/>
          <w:p w14:paraId="240FBD61" w14:textId="3C1CB281" w:rsidR="00CF2BE7" w:rsidRPr="00E06CE9" w:rsidRDefault="004C6968" w:rsidP="00E06CE9">
            <w:pPr>
              <w:pStyle w:val="Subtitle"/>
            </w:pPr>
            <w:r>
              <w:t>ANDROID DEVLOPER</w:t>
            </w:r>
          </w:p>
          <w:p w14:paraId="0AE10736" w14:textId="77777777" w:rsidR="00CF2BE7" w:rsidRPr="006C5F9F" w:rsidRDefault="00CF2BE7" w:rsidP="00B86C53"/>
          <w:p w14:paraId="75DE5557" w14:textId="392D3416" w:rsidR="00CF2BE7" w:rsidRPr="00EF0E02" w:rsidRDefault="004C6968" w:rsidP="006C5F9F">
            <w:r w:rsidRPr="004C6968">
              <w:t>I'm an Android developer with expertise in Java, passionate about turning ideas into seamless applications. I thrive on solving complex problems and creating clean, efficient, and user-friendly mobile solutions. My journey in development is driven by a constant desire to learn and implement cutting-edge technologies</w:t>
            </w:r>
            <w:r w:rsidR="006C5F9F" w:rsidRPr="006C5F9F">
              <w:t>.</w:t>
            </w:r>
          </w:p>
        </w:tc>
      </w:tr>
      <w:tr w:rsidR="00CF2BE7" w:rsidRPr="00020BEB" w14:paraId="7A05F5EB" w14:textId="77777777" w:rsidTr="004C6968">
        <w:trPr>
          <w:trHeight w:val="90"/>
        </w:trPr>
        <w:tc>
          <w:tcPr>
            <w:tcW w:w="3692" w:type="dxa"/>
            <w:vMerge/>
          </w:tcPr>
          <w:p w14:paraId="6C1DBACF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8" w:type="dxa"/>
            <w:vMerge/>
          </w:tcPr>
          <w:p w14:paraId="4B94881E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0" w:type="dxa"/>
            <w:gridSpan w:val="2"/>
            <w:tcBorders>
              <w:bottom w:val="single" w:sz="4" w:space="0" w:color="000000" w:themeColor="text1"/>
            </w:tcBorders>
          </w:tcPr>
          <w:p w14:paraId="1C36B68D" w14:textId="77777777" w:rsidR="00CF2BE7" w:rsidRPr="00AD590F" w:rsidRDefault="00CF2BE7" w:rsidP="00F46F61"/>
        </w:tc>
      </w:tr>
      <w:tr w:rsidR="00CF2BE7" w:rsidRPr="00020BEB" w14:paraId="77203C9B" w14:textId="77777777" w:rsidTr="004C6968">
        <w:trPr>
          <w:trHeight w:val="432"/>
        </w:trPr>
        <w:tc>
          <w:tcPr>
            <w:tcW w:w="3692" w:type="dxa"/>
            <w:vMerge w:val="restart"/>
          </w:tcPr>
          <w:p w14:paraId="594429AF" w14:textId="77777777" w:rsidR="00CF2BE7" w:rsidRPr="00771A46" w:rsidRDefault="006C5F9F" w:rsidP="006C5F9F">
            <w:pPr>
              <w:pStyle w:val="Heading1"/>
            </w:pPr>
            <w:r w:rsidRPr="006C5F9F">
              <w:t>Contact</w:t>
            </w:r>
          </w:p>
          <w:p w14:paraId="483CA5E6" w14:textId="2EBD11FD" w:rsidR="00CF2BE7" w:rsidRPr="006C5F9F" w:rsidRDefault="00CF2BE7" w:rsidP="004C6968">
            <w:pPr>
              <w:pStyle w:val="ListBullet"/>
              <w:numPr>
                <w:ilvl w:val="0"/>
                <w:numId w:val="0"/>
              </w:numPr>
            </w:pPr>
          </w:p>
          <w:p w14:paraId="59B549BC" w14:textId="14AA916C" w:rsidR="003F1D3E" w:rsidRPr="006C5F9F" w:rsidRDefault="004C6968" w:rsidP="006C5F9F">
            <w:pPr>
              <w:pStyle w:val="ListBullet"/>
            </w:pPr>
            <w:r>
              <w:t>rushipawar9421@gmail.com</w:t>
            </w:r>
          </w:p>
          <w:p w14:paraId="1ADAA1B1" w14:textId="1E98DC96" w:rsidR="003F1D3E" w:rsidRPr="006C5F9F" w:rsidRDefault="004C6968" w:rsidP="006C5F9F">
            <w:pPr>
              <w:pStyle w:val="ListBullet"/>
            </w:pPr>
            <w:r>
              <w:t>+91 7038501655</w:t>
            </w:r>
          </w:p>
          <w:p w14:paraId="5079C875" w14:textId="0B37E25F" w:rsidR="00CF2BE7" w:rsidRDefault="004C6968" w:rsidP="006C5F9F">
            <w:pPr>
              <w:pStyle w:val="ListBullet"/>
            </w:pPr>
            <w:r>
              <w:t>CITY - KARANJA LAD</w:t>
            </w:r>
          </w:p>
          <w:p w14:paraId="0AE52B98" w14:textId="21F78275" w:rsidR="00CF2BE7" w:rsidRPr="004C6968" w:rsidRDefault="004C6968" w:rsidP="00356AB0">
            <w:pPr>
              <w:pStyle w:val="ListBullet"/>
            </w:pPr>
            <w:r>
              <w:t>ig</w:t>
            </w:r>
            <w:r w:rsidR="00E23A9F">
              <w:t>.</w:t>
            </w:r>
            <w:r>
              <w:t>rushikesh_here_17</w:t>
            </w:r>
          </w:p>
          <w:p w14:paraId="14C629E2" w14:textId="77777777" w:rsidR="00CF2BE7" w:rsidRDefault="00CF2BE7" w:rsidP="00356AB0">
            <w:pPr>
              <w:rPr>
                <w:lang w:val="it-IT"/>
              </w:rPr>
            </w:pPr>
          </w:p>
          <w:p w14:paraId="11417768" w14:textId="77777777" w:rsidR="00356AB0" w:rsidRDefault="00356AB0" w:rsidP="00356AB0">
            <w:pPr>
              <w:rPr>
                <w:lang w:val="it-IT"/>
              </w:rPr>
            </w:pPr>
          </w:p>
          <w:p w14:paraId="178E7C05" w14:textId="77777777" w:rsidR="00CF2BE7" w:rsidRDefault="00CF2BE7" w:rsidP="00356AB0">
            <w:pPr>
              <w:rPr>
                <w:lang w:val="it-IT"/>
              </w:rPr>
            </w:pPr>
          </w:p>
          <w:p w14:paraId="503877E0" w14:textId="77777777" w:rsidR="00CF2BE7" w:rsidRPr="00C822BF" w:rsidRDefault="006C5F9F" w:rsidP="006C5F9F">
            <w:pPr>
              <w:pStyle w:val="Heading1"/>
            </w:pPr>
            <w:r w:rsidRPr="006C5F9F">
              <w:t>Skills</w:t>
            </w:r>
          </w:p>
          <w:p w14:paraId="215B9EB9" w14:textId="77777777" w:rsidR="00CF2BE7" w:rsidRPr="008377D9" w:rsidRDefault="00CF2BE7" w:rsidP="00CF2BE7">
            <w:pPr>
              <w:spacing w:line="360" w:lineRule="auto"/>
              <w:rPr>
                <w:color w:val="auto"/>
                <w:szCs w:val="20"/>
              </w:rPr>
            </w:pPr>
          </w:p>
          <w:p w14:paraId="7FCB17F6" w14:textId="3729FCD8" w:rsidR="004C6968" w:rsidRDefault="004C6968" w:rsidP="004C6968">
            <w:pPr>
              <w:pStyle w:val="ListBullet"/>
            </w:pPr>
            <w:r>
              <w:t>ANDROID DEVLOPER</w:t>
            </w:r>
          </w:p>
          <w:p w14:paraId="4859F3FD" w14:textId="66042605" w:rsidR="004C6968" w:rsidRDefault="004C6968" w:rsidP="006C5F9F">
            <w:pPr>
              <w:pStyle w:val="ListBullet"/>
            </w:pPr>
            <w:r>
              <w:t>JAVA / C++ / C</w:t>
            </w:r>
          </w:p>
          <w:p w14:paraId="33084BFE" w14:textId="71B70C0D" w:rsidR="006C5F9F" w:rsidRPr="006C5F9F" w:rsidRDefault="004C6968" w:rsidP="006C5F9F">
            <w:pPr>
              <w:pStyle w:val="ListBullet"/>
            </w:pPr>
            <w:r>
              <w:t>HTML</w:t>
            </w:r>
          </w:p>
          <w:p w14:paraId="60581E65" w14:textId="4836F9C6" w:rsidR="006C5F9F" w:rsidRDefault="004C6968" w:rsidP="006C5F9F">
            <w:pPr>
              <w:pStyle w:val="ListBullet"/>
            </w:pPr>
            <w:r>
              <w:t>PYTHON</w:t>
            </w:r>
          </w:p>
          <w:p w14:paraId="017D3789" w14:textId="296803DA" w:rsidR="004C6968" w:rsidRDefault="004C6968" w:rsidP="006C5F9F">
            <w:pPr>
              <w:pStyle w:val="ListBullet"/>
            </w:pPr>
            <w:r>
              <w:t>API INTEGRATION</w:t>
            </w:r>
          </w:p>
          <w:p w14:paraId="4400906B" w14:textId="12E9FB5D" w:rsidR="004C6968" w:rsidRDefault="004C6968" w:rsidP="006C5F9F">
            <w:pPr>
              <w:pStyle w:val="ListBullet"/>
            </w:pPr>
            <w:r>
              <w:t>ANDROID STUDIO</w:t>
            </w:r>
          </w:p>
          <w:p w14:paraId="5A395F26" w14:textId="5B72304B" w:rsidR="004C6968" w:rsidRDefault="004C6968" w:rsidP="006C5F9F">
            <w:pPr>
              <w:pStyle w:val="ListBullet"/>
            </w:pPr>
            <w:r>
              <w:t>FIREBASE</w:t>
            </w:r>
          </w:p>
          <w:p w14:paraId="1536BAF8" w14:textId="1F4C067E" w:rsidR="0066607F" w:rsidRDefault="0066607F" w:rsidP="006C5F9F">
            <w:pPr>
              <w:pStyle w:val="ListBullet"/>
            </w:pPr>
            <w:r>
              <w:t>AI TOOLS</w:t>
            </w:r>
          </w:p>
          <w:p w14:paraId="543C2F5E" w14:textId="3B1BC93B" w:rsidR="0066607F" w:rsidRDefault="0066607F" w:rsidP="006C5F9F">
            <w:pPr>
              <w:pStyle w:val="ListBullet"/>
            </w:pPr>
            <w:r>
              <w:t>MS EXCEL IN ADVANCE</w:t>
            </w:r>
          </w:p>
          <w:p w14:paraId="0AB14CEB" w14:textId="3B2D28D7" w:rsidR="0066607F" w:rsidRPr="006C5F9F" w:rsidRDefault="0066607F" w:rsidP="006C5F9F">
            <w:pPr>
              <w:pStyle w:val="ListBullet"/>
            </w:pPr>
            <w:r>
              <w:t>DATA MANAGEMENT &amp; DATA HANDLING</w:t>
            </w:r>
          </w:p>
          <w:p w14:paraId="2F9301B4" w14:textId="7081C695" w:rsidR="00CF2BE7" w:rsidRPr="00CF2BE7" w:rsidRDefault="004C6968" w:rsidP="006C5F9F">
            <w:pPr>
              <w:pStyle w:val="ListBullet"/>
            </w:pPr>
            <w:r>
              <w:t>PROJECT HANDLING &amp; LEADERSHIP</w:t>
            </w:r>
          </w:p>
        </w:tc>
        <w:tc>
          <w:tcPr>
            <w:tcW w:w="538" w:type="dxa"/>
            <w:vMerge/>
          </w:tcPr>
          <w:p w14:paraId="35B51748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0" w:type="dxa"/>
            <w:gridSpan w:val="2"/>
            <w:tcBorders>
              <w:top w:val="single" w:sz="4" w:space="0" w:color="000000" w:themeColor="text1"/>
            </w:tcBorders>
          </w:tcPr>
          <w:p w14:paraId="7F4AE42B" w14:textId="77777777" w:rsidR="00CF2BE7" w:rsidRPr="00CA07A7" w:rsidRDefault="00CF2BE7" w:rsidP="00F46F61"/>
        </w:tc>
      </w:tr>
      <w:tr w:rsidR="00CF2BE7" w:rsidRPr="00020BEB" w14:paraId="3B4FBBE2" w14:textId="77777777" w:rsidTr="004C6968">
        <w:trPr>
          <w:trHeight w:val="3197"/>
        </w:trPr>
        <w:tc>
          <w:tcPr>
            <w:tcW w:w="3692" w:type="dxa"/>
            <w:vMerge/>
          </w:tcPr>
          <w:p w14:paraId="2AC1F13C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8" w:type="dxa"/>
            <w:vMerge/>
          </w:tcPr>
          <w:p w14:paraId="6D504610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0" w:type="dxa"/>
            <w:gridSpan w:val="2"/>
          </w:tcPr>
          <w:p w14:paraId="3B9CC7A7" w14:textId="77777777" w:rsidR="00CF2BE7" w:rsidRPr="00020BEB" w:rsidRDefault="006C5F9F" w:rsidP="006C5F9F">
            <w:pPr>
              <w:pStyle w:val="Heading1"/>
            </w:pPr>
            <w:r w:rsidRPr="006C5F9F">
              <w:t>Experience</w:t>
            </w:r>
          </w:p>
          <w:p w14:paraId="08A4249E" w14:textId="77777777" w:rsidR="00CF2BE7" w:rsidRDefault="00CF2BE7" w:rsidP="00CF2BE7"/>
          <w:p w14:paraId="1C1D77CD" w14:textId="1FEC6A9A" w:rsidR="004C6968" w:rsidRPr="004C6968" w:rsidRDefault="004C6968" w:rsidP="004C6968">
            <w:pPr>
              <w:pStyle w:val="Heading2"/>
              <w:rPr>
                <w:bCs/>
              </w:rPr>
            </w:pPr>
            <w:r w:rsidRPr="004C6968">
              <w:rPr>
                <w:bCs/>
              </w:rPr>
              <w:t>Industrial Training - Android Development</w:t>
            </w:r>
          </w:p>
          <w:p w14:paraId="3189A201" w14:textId="5F4A63F9" w:rsidR="006C5F9F" w:rsidRPr="006C5F9F" w:rsidRDefault="006C5F9F" w:rsidP="006C5F9F">
            <w:pPr>
              <w:pStyle w:val="Heading3"/>
            </w:pPr>
          </w:p>
          <w:p w14:paraId="0818D27D" w14:textId="1F62DB92" w:rsidR="00CF2BE7" w:rsidRPr="00CF2BE7" w:rsidRDefault="004C6968" w:rsidP="006C5F9F">
            <w:r w:rsidRPr="004C6968">
              <w:t>Gained comprehensive training in Android Development at </w:t>
            </w:r>
            <w:r w:rsidRPr="004C6968">
              <w:rPr>
                <w:b/>
                <w:bCs/>
              </w:rPr>
              <w:t>Mountreach Solution Private Limited</w:t>
            </w:r>
            <w:r w:rsidRPr="004C6968">
              <w:t>. Acquired expertise in designing intuitive user interfaces, integrating APIs, and implementing robust back-end solutions. This training laid the foundation for my development journey, honing skills to deliver high-quality mobile applications.</w:t>
            </w:r>
          </w:p>
        </w:tc>
      </w:tr>
      <w:tr w:rsidR="00CF2BE7" w:rsidRPr="00020BEB" w14:paraId="5D7BB14E" w14:textId="77777777" w:rsidTr="004C6968">
        <w:trPr>
          <w:trHeight w:val="180"/>
        </w:trPr>
        <w:tc>
          <w:tcPr>
            <w:tcW w:w="3692" w:type="dxa"/>
            <w:vMerge/>
          </w:tcPr>
          <w:p w14:paraId="7CE7A8F6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8" w:type="dxa"/>
            <w:vMerge/>
          </w:tcPr>
          <w:p w14:paraId="5E49D9BB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5232B838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7ED21BA6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399226A2" w14:textId="77777777" w:rsidTr="004C6968">
        <w:trPr>
          <w:trHeight w:val="512"/>
        </w:trPr>
        <w:tc>
          <w:tcPr>
            <w:tcW w:w="3692" w:type="dxa"/>
            <w:vMerge/>
          </w:tcPr>
          <w:p w14:paraId="6D4DDCDE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8" w:type="dxa"/>
            <w:vMerge/>
          </w:tcPr>
          <w:p w14:paraId="5F1F2130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0" w:type="dxa"/>
            <w:gridSpan w:val="2"/>
          </w:tcPr>
          <w:p w14:paraId="4849280C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143895AB" w14:textId="77777777" w:rsidTr="004C6968">
        <w:trPr>
          <w:trHeight w:val="2189"/>
        </w:trPr>
        <w:tc>
          <w:tcPr>
            <w:tcW w:w="3692" w:type="dxa"/>
            <w:vMerge/>
          </w:tcPr>
          <w:p w14:paraId="36E0D943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8" w:type="dxa"/>
            <w:vMerge/>
          </w:tcPr>
          <w:p w14:paraId="6AFBB2F5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0" w:type="dxa"/>
            <w:gridSpan w:val="2"/>
          </w:tcPr>
          <w:p w14:paraId="7BAD9323" w14:textId="5175B3F5" w:rsidR="006C5F9F" w:rsidRDefault="004C6968" w:rsidP="004C6968">
            <w:pPr>
              <w:pStyle w:val="Heading2"/>
              <w:rPr>
                <w:rStyle w:val="NotBold"/>
              </w:rPr>
            </w:pPr>
            <w:r>
              <w:t>EDUCATION</w:t>
            </w:r>
            <w:r w:rsidR="006C5F9F" w:rsidRPr="00E06CE9">
              <w:t xml:space="preserve"> </w:t>
            </w:r>
          </w:p>
          <w:p w14:paraId="148F802A" w14:textId="77777777" w:rsidR="004C6968" w:rsidRDefault="004C6968" w:rsidP="004C6968"/>
          <w:p w14:paraId="5AC06F04" w14:textId="77777777" w:rsidR="004C6968" w:rsidRPr="004C6968" w:rsidRDefault="004C6968" w:rsidP="004C6968"/>
          <w:p w14:paraId="4CF2A88A" w14:textId="14517BD0" w:rsidR="00CF2BE7" w:rsidRPr="00CF2BE7" w:rsidRDefault="004C6968" w:rsidP="006C5F9F">
            <w:pPr>
              <w:rPr>
                <w:color w:val="auto"/>
                <w:szCs w:val="20"/>
              </w:rPr>
            </w:pPr>
            <w:r w:rsidRPr="004C6968">
              <w:t>Currently pursuing Final Year at </w:t>
            </w:r>
            <w:r w:rsidRPr="004C6968">
              <w:rPr>
                <w:b/>
                <w:bCs/>
              </w:rPr>
              <w:t>Takshshila Polytechnic Amravati</w:t>
            </w:r>
            <w:r w:rsidRPr="004C6968">
              <w:t>. Focused on enhancing technical skills and gaining practical experience in software development, particularly Android and web technologies.</w:t>
            </w:r>
          </w:p>
        </w:tc>
      </w:tr>
      <w:tr w:rsidR="003F1D3E" w:rsidRPr="00020BEB" w14:paraId="320DF76A" w14:textId="77777777" w:rsidTr="004C6968">
        <w:trPr>
          <w:trHeight w:val="153"/>
        </w:trPr>
        <w:tc>
          <w:tcPr>
            <w:tcW w:w="3692" w:type="dxa"/>
            <w:vMerge/>
          </w:tcPr>
          <w:p w14:paraId="59D28B4D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538" w:type="dxa"/>
            <w:vMerge/>
          </w:tcPr>
          <w:p w14:paraId="7D36DC11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3CA562E0" w14:textId="77777777"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14:paraId="2FCEF807" w14:textId="77777777" w:rsidR="003F1D3E" w:rsidRDefault="003F1D3E" w:rsidP="00CF2BE7">
            <w:pPr>
              <w:pStyle w:val="Heading1"/>
            </w:pPr>
          </w:p>
        </w:tc>
      </w:tr>
      <w:tr w:rsidR="00CF2BE7" w:rsidRPr="00020BEB" w14:paraId="63EC2D63" w14:textId="77777777" w:rsidTr="004C6968">
        <w:trPr>
          <w:trHeight w:val="215"/>
        </w:trPr>
        <w:tc>
          <w:tcPr>
            <w:tcW w:w="3692" w:type="dxa"/>
            <w:vMerge/>
          </w:tcPr>
          <w:p w14:paraId="5CD9734D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538" w:type="dxa"/>
            <w:vMerge/>
          </w:tcPr>
          <w:p w14:paraId="1D2929FD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570" w:type="dxa"/>
            <w:gridSpan w:val="2"/>
          </w:tcPr>
          <w:p w14:paraId="4F3CA0A8" w14:textId="77777777" w:rsidR="00CF2BE7" w:rsidRDefault="00CF2BE7" w:rsidP="00CF2BE7">
            <w:pPr>
              <w:pStyle w:val="Heading1"/>
            </w:pPr>
          </w:p>
        </w:tc>
      </w:tr>
      <w:tr w:rsidR="004C6968" w:rsidRPr="00020BEB" w14:paraId="75A6BB59" w14:textId="77777777" w:rsidTr="004C6968">
        <w:trPr>
          <w:gridAfter w:val="2"/>
          <w:wAfter w:w="6570" w:type="dxa"/>
          <w:trHeight w:val="270"/>
        </w:trPr>
        <w:tc>
          <w:tcPr>
            <w:tcW w:w="3692" w:type="dxa"/>
            <w:vMerge/>
          </w:tcPr>
          <w:p w14:paraId="76961F6E" w14:textId="77777777" w:rsidR="004C6968" w:rsidRPr="00CA07A7" w:rsidRDefault="004C6968" w:rsidP="00B31DA4">
            <w:pPr>
              <w:rPr>
                <w:color w:val="auto"/>
                <w:szCs w:val="20"/>
              </w:rPr>
            </w:pPr>
          </w:p>
        </w:tc>
        <w:tc>
          <w:tcPr>
            <w:tcW w:w="538" w:type="dxa"/>
            <w:vMerge/>
          </w:tcPr>
          <w:p w14:paraId="7840B173" w14:textId="77777777" w:rsidR="004C6968" w:rsidRPr="00020BEB" w:rsidRDefault="004C6968" w:rsidP="00B31DA4">
            <w:pPr>
              <w:spacing w:before="360"/>
              <w:rPr>
                <w:color w:val="auto"/>
              </w:rPr>
            </w:pPr>
          </w:p>
        </w:tc>
      </w:tr>
    </w:tbl>
    <w:p w14:paraId="186E434A" w14:textId="77777777"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24CB9" w14:textId="77777777" w:rsidR="00371B86" w:rsidRDefault="00371B86" w:rsidP="00AA35A8">
      <w:pPr>
        <w:spacing w:line="240" w:lineRule="auto"/>
      </w:pPr>
      <w:r>
        <w:separator/>
      </w:r>
    </w:p>
  </w:endnote>
  <w:endnote w:type="continuationSeparator" w:id="0">
    <w:p w14:paraId="1E5035B0" w14:textId="77777777" w:rsidR="00371B86" w:rsidRDefault="00371B86" w:rsidP="00AA35A8">
      <w:pPr>
        <w:spacing w:line="240" w:lineRule="auto"/>
      </w:pPr>
      <w:r>
        <w:continuationSeparator/>
      </w:r>
    </w:p>
  </w:endnote>
  <w:endnote w:type="continuationNotice" w:id="1">
    <w:p w14:paraId="59263F89" w14:textId="77777777" w:rsidR="00371B86" w:rsidRDefault="00371B8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20F1F" w14:textId="77777777" w:rsidR="00371B86" w:rsidRDefault="00371B86" w:rsidP="00AA35A8">
      <w:pPr>
        <w:spacing w:line="240" w:lineRule="auto"/>
      </w:pPr>
      <w:r>
        <w:separator/>
      </w:r>
    </w:p>
  </w:footnote>
  <w:footnote w:type="continuationSeparator" w:id="0">
    <w:p w14:paraId="443AFC47" w14:textId="77777777" w:rsidR="00371B86" w:rsidRDefault="00371B86" w:rsidP="00AA35A8">
      <w:pPr>
        <w:spacing w:line="240" w:lineRule="auto"/>
      </w:pPr>
      <w:r>
        <w:continuationSeparator/>
      </w:r>
    </w:p>
  </w:footnote>
  <w:footnote w:type="continuationNotice" w:id="1">
    <w:p w14:paraId="0EFC7B88" w14:textId="77777777" w:rsidR="00371B86" w:rsidRDefault="00371B8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0" type="#_x0000_t75" style="width:13.95pt;height:13.9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131" type="#_x0000_t75" style="width:13.95pt;height:13.9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7"/>
  </w:num>
  <w:num w:numId="3" w16cid:durableId="1774394388">
    <w:abstractNumId w:val="3"/>
  </w:num>
  <w:num w:numId="4" w16cid:durableId="2058429382">
    <w:abstractNumId w:val="4"/>
  </w:num>
  <w:num w:numId="5" w16cid:durableId="537013467">
    <w:abstractNumId w:val="2"/>
  </w:num>
  <w:num w:numId="6" w16cid:durableId="1832286735">
    <w:abstractNumId w:val="5"/>
  </w:num>
  <w:num w:numId="7" w16cid:durableId="909921174">
    <w:abstractNumId w:val="0"/>
  </w:num>
  <w:num w:numId="8" w16cid:durableId="1533300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68"/>
    <w:rsid w:val="0000752A"/>
    <w:rsid w:val="000108D2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4704"/>
    <w:rsid w:val="001B160B"/>
    <w:rsid w:val="001E267E"/>
    <w:rsid w:val="00203213"/>
    <w:rsid w:val="002236D5"/>
    <w:rsid w:val="0023757B"/>
    <w:rsid w:val="00243756"/>
    <w:rsid w:val="00253CBD"/>
    <w:rsid w:val="0027193E"/>
    <w:rsid w:val="002A7891"/>
    <w:rsid w:val="002C4E0C"/>
    <w:rsid w:val="002D0D30"/>
    <w:rsid w:val="002D178C"/>
    <w:rsid w:val="002E7306"/>
    <w:rsid w:val="00325BF9"/>
    <w:rsid w:val="00331DCE"/>
    <w:rsid w:val="00334FEA"/>
    <w:rsid w:val="00343C48"/>
    <w:rsid w:val="003514CA"/>
    <w:rsid w:val="00352A17"/>
    <w:rsid w:val="00356AB0"/>
    <w:rsid w:val="00371B86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C6968"/>
    <w:rsid w:val="004D5532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607A35"/>
    <w:rsid w:val="00626B3C"/>
    <w:rsid w:val="00660FBB"/>
    <w:rsid w:val="00661692"/>
    <w:rsid w:val="0066607F"/>
    <w:rsid w:val="0069541B"/>
    <w:rsid w:val="006A1E18"/>
    <w:rsid w:val="006A37C0"/>
    <w:rsid w:val="006C5F9F"/>
    <w:rsid w:val="006C7F5A"/>
    <w:rsid w:val="006D4544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23A9F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84259"/>
  <w15:chartTrackingRefBased/>
  <w15:docId w15:val="{4029E284-E2DF-4EB0-8B79-30340FB3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Strong">
    <w:name w:val="Strong"/>
    <w:basedOn w:val="DefaultParagraphFont"/>
    <w:uiPriority w:val="22"/>
    <w:qFormat/>
    <w:rsid w:val="004C69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14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Rushikesh Pawar</cp:lastModifiedBy>
  <cp:revision>3</cp:revision>
  <dcterms:created xsi:type="dcterms:W3CDTF">2025-12-09T16:53:00Z</dcterms:created>
  <dcterms:modified xsi:type="dcterms:W3CDTF">2025-12-09T17:11:00Z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